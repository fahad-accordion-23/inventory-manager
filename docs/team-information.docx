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3"/>
        <w:gridCol w:w="2663"/>
      </w:tblGrid>
      <w:tr w:rsidR="001C358B" w14:paraId="13486D76" w14:textId="77777777" w:rsidTr="001C358B">
        <w:trPr>
          <w:cantSplit/>
          <w:trHeight w:val="1134"/>
        </w:trPr>
        <w:tc>
          <w:tcPr>
            <w:tcW w:w="3728" w:type="pct"/>
          </w:tcPr>
          <w:p w14:paraId="3FD3571F" w14:textId="77777777" w:rsidR="001C358B" w:rsidRPr="003A3163" w:rsidRDefault="009A2386" w:rsidP="00533689">
            <w:pPr>
              <w:pStyle w:val="Title"/>
            </w:pPr>
            <w:r>
              <w:t>Ledge</w:t>
            </w:r>
          </w:p>
        </w:tc>
        <w:tc>
          <w:tcPr>
            <w:tcW w:w="1272" w:type="pct"/>
          </w:tcPr>
          <w:p w14:paraId="29C2050C" w14:textId="77777777" w:rsidR="001C358B" w:rsidRDefault="001C358B" w:rsidP="001C358B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1694FC0" wp14:editId="55425501">
                  <wp:simplePos x="0" y="0"/>
                  <wp:positionH relativeFrom="column">
                    <wp:posOffset>787804</wp:posOffset>
                  </wp:positionH>
                  <wp:positionV relativeFrom="paragraph">
                    <wp:posOffset>0</wp:posOffset>
                  </wp:positionV>
                  <wp:extent cx="900000" cy="900000"/>
                  <wp:effectExtent l="0" t="0" r="0" b="0"/>
                  <wp:wrapNone/>
                  <wp:docPr id="213995900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959007" name="Graphic 1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0A5C65D" w14:textId="77777777" w:rsidR="003770BD" w:rsidRDefault="008A7F27" w:rsidP="003770B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5A7F2" wp14:editId="600192F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598920" cy="6840000"/>
                <wp:effectExtent l="0" t="0" r="0" b="0"/>
                <wp:wrapTopAndBottom/>
                <wp:docPr id="1855271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920" cy="684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D3D7DF" w14:textId="432F624E" w:rsidR="00AB59EE" w:rsidRDefault="00AB59EE" w:rsidP="00AB59EE">
                            <w:pPr>
                              <w:pStyle w:val="Title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AB59EE">
                              <w:t>Team</w:t>
                            </w:r>
                            <w:r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AB59EE">
                              <w:t>Information</w:t>
                            </w:r>
                          </w:p>
                          <w:p w14:paraId="718BDE11" w14:textId="77777777" w:rsidR="00AB59EE" w:rsidRPr="00AB59EE" w:rsidRDefault="00AB59EE" w:rsidP="00AB59EE">
                            <w:pPr>
                              <w:jc w:val="center"/>
                            </w:pPr>
                          </w:p>
                          <w:p w14:paraId="4B34E943" w14:textId="719AAA89" w:rsidR="00AB59EE" w:rsidRDefault="00AB59EE" w:rsidP="00AB59EE">
                            <w:pPr>
                              <w:pStyle w:val="Heading1"/>
                              <w:spacing w:line="240" w:lineRule="auto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bookmarkStart w:id="0" w:name="_Toc223126173"/>
                            <w:r w:rsidRPr="00AB59EE">
                              <w:rPr>
                                <w:sz w:val="56"/>
                                <w:szCs w:val="56"/>
                              </w:rPr>
                              <w:t>Course Instructor</w:t>
                            </w:r>
                            <w:bookmarkEnd w:id="0"/>
                          </w:p>
                          <w:p w14:paraId="5505A48A" w14:textId="77A378FE" w:rsidR="00AB59EE" w:rsidRPr="00AB59EE" w:rsidRDefault="00AB59EE" w:rsidP="00AB59EE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Dr. Labiba Fahad</w:t>
                            </w:r>
                          </w:p>
                          <w:p w14:paraId="390E4411" w14:textId="4151BBEE" w:rsidR="00AB59EE" w:rsidRDefault="00AB59EE" w:rsidP="00AB59EE">
                            <w:pPr>
                              <w:pStyle w:val="Heading1"/>
                              <w:spacing w:line="240" w:lineRule="auto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bookmarkStart w:id="1" w:name="_Toc223126174"/>
                            <w:r w:rsidRPr="00AB59EE">
                              <w:rPr>
                                <w:sz w:val="56"/>
                                <w:szCs w:val="56"/>
                              </w:rPr>
                              <w:t>Project Team</w:t>
                            </w:r>
                            <w:bookmarkEnd w:id="1"/>
                          </w:p>
                          <w:p w14:paraId="35A45D2C" w14:textId="21E87976" w:rsidR="00AB59EE" w:rsidRPr="00AB59EE" w:rsidRDefault="00AB59EE" w:rsidP="00AB59EE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AB59EE">
                              <w:rPr>
                                <w:sz w:val="48"/>
                                <w:szCs w:val="48"/>
                              </w:rPr>
                              <w:t>Syed Muhammad Hassan,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23i-0519</w:t>
                            </w:r>
                          </w:p>
                          <w:p w14:paraId="037BE816" w14:textId="49F45A7D" w:rsidR="00AB59EE" w:rsidRPr="00AB59EE" w:rsidRDefault="00AB59EE" w:rsidP="00AB59EE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AB59EE">
                              <w:rPr>
                                <w:sz w:val="48"/>
                                <w:szCs w:val="48"/>
                              </w:rPr>
                              <w:t>Abdul Majeed,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23p-3038</w:t>
                            </w:r>
                          </w:p>
                          <w:p w14:paraId="4B7BFF01" w14:textId="231A5B40" w:rsidR="00AB59EE" w:rsidRPr="00AB59EE" w:rsidRDefault="00AB59EE" w:rsidP="00AB59EE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AB59EE">
                              <w:rPr>
                                <w:sz w:val="48"/>
                                <w:szCs w:val="48"/>
                              </w:rPr>
                              <w:t>Fahad Hassan, 23i-0835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5A7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519.6pt;height:538.6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center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" fillcolor="white [3201]" stroked="f" strokeweight=".5pt">
                <v:textbox>
                  <w:txbxContent>
                    <w:p w14:paraId="04D3D7DF" w14:textId="432F624E" w:rsidR="00AB59EE" w:rsidRDefault="00AB59EE" w:rsidP="00AB59EE">
                      <w:pPr>
                        <w:pStyle w:val="Title"/>
                        <w:jc w:val="center"/>
                        <w:rPr>
                          <w:sz w:val="56"/>
                          <w:szCs w:val="56"/>
                        </w:rPr>
                      </w:pPr>
                      <w:r w:rsidRPr="00AB59EE">
                        <w:t>Team</w:t>
                      </w:r>
                      <w:r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Pr="00AB59EE">
                        <w:t>Information</w:t>
                      </w:r>
                    </w:p>
                    <w:p w14:paraId="718BDE11" w14:textId="77777777" w:rsidR="00AB59EE" w:rsidRPr="00AB59EE" w:rsidRDefault="00AB59EE" w:rsidP="00AB59EE">
                      <w:pPr>
                        <w:jc w:val="center"/>
                      </w:pPr>
                    </w:p>
                    <w:p w14:paraId="4B34E943" w14:textId="719AAA89" w:rsidR="00AB59EE" w:rsidRDefault="00AB59EE" w:rsidP="00AB59EE">
                      <w:pPr>
                        <w:pStyle w:val="Heading1"/>
                        <w:spacing w:line="240" w:lineRule="auto"/>
                        <w:jc w:val="center"/>
                        <w:rPr>
                          <w:sz w:val="56"/>
                          <w:szCs w:val="56"/>
                        </w:rPr>
                      </w:pPr>
                      <w:bookmarkStart w:id="2" w:name="_Toc223126173"/>
                      <w:r w:rsidRPr="00AB59EE">
                        <w:rPr>
                          <w:sz w:val="56"/>
                          <w:szCs w:val="56"/>
                        </w:rPr>
                        <w:t>Course Instructor</w:t>
                      </w:r>
                      <w:bookmarkEnd w:id="2"/>
                    </w:p>
                    <w:p w14:paraId="5505A48A" w14:textId="77A378FE" w:rsidR="00AB59EE" w:rsidRPr="00AB59EE" w:rsidRDefault="00AB59EE" w:rsidP="00AB59EE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Dr. Labiba Fahad</w:t>
                      </w:r>
                    </w:p>
                    <w:p w14:paraId="390E4411" w14:textId="4151BBEE" w:rsidR="00AB59EE" w:rsidRDefault="00AB59EE" w:rsidP="00AB59EE">
                      <w:pPr>
                        <w:pStyle w:val="Heading1"/>
                        <w:spacing w:line="240" w:lineRule="auto"/>
                        <w:jc w:val="center"/>
                        <w:rPr>
                          <w:sz w:val="56"/>
                          <w:szCs w:val="56"/>
                        </w:rPr>
                      </w:pPr>
                      <w:bookmarkStart w:id="3" w:name="_Toc223126174"/>
                      <w:r w:rsidRPr="00AB59EE">
                        <w:rPr>
                          <w:sz w:val="56"/>
                          <w:szCs w:val="56"/>
                        </w:rPr>
                        <w:t>Project Team</w:t>
                      </w:r>
                      <w:bookmarkEnd w:id="3"/>
                    </w:p>
                    <w:p w14:paraId="35A45D2C" w14:textId="21E87976" w:rsidR="00AB59EE" w:rsidRPr="00AB59EE" w:rsidRDefault="00AB59EE" w:rsidP="00AB59EE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 w:rsidRPr="00AB59EE">
                        <w:rPr>
                          <w:sz w:val="48"/>
                          <w:szCs w:val="48"/>
                        </w:rPr>
                        <w:t>Syed Muhammad Hassan,</w:t>
                      </w:r>
                      <w:r>
                        <w:rPr>
                          <w:sz w:val="48"/>
                          <w:szCs w:val="48"/>
                        </w:rPr>
                        <w:t xml:space="preserve"> 23i-0519</w:t>
                      </w:r>
                    </w:p>
                    <w:p w14:paraId="037BE816" w14:textId="49F45A7D" w:rsidR="00AB59EE" w:rsidRPr="00AB59EE" w:rsidRDefault="00AB59EE" w:rsidP="00AB59EE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 w:rsidRPr="00AB59EE">
                        <w:rPr>
                          <w:sz w:val="48"/>
                          <w:szCs w:val="48"/>
                        </w:rPr>
                        <w:t>Abdul Majeed,</w:t>
                      </w:r>
                      <w:r>
                        <w:rPr>
                          <w:sz w:val="48"/>
                          <w:szCs w:val="48"/>
                        </w:rPr>
                        <w:t xml:space="preserve"> 23p-3038</w:t>
                      </w:r>
                    </w:p>
                    <w:p w14:paraId="4B7BFF01" w14:textId="231A5B40" w:rsidR="00AB59EE" w:rsidRPr="00AB59EE" w:rsidRDefault="00AB59EE" w:rsidP="00AB59EE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 w:rsidRPr="00AB59EE">
                        <w:rPr>
                          <w:sz w:val="48"/>
                          <w:szCs w:val="48"/>
                        </w:rPr>
                        <w:t>Fahad Hassan, 23i-0835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22B7C962" w14:textId="77777777" w:rsidR="003770BD" w:rsidRDefault="003770BD" w:rsidP="003770BD">
      <w:pPr>
        <w:sectPr w:rsidR="003770BD" w:rsidSect="003A3163">
          <w:footerReference w:type="default" r:id="rId10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05C184F" w14:textId="7216D287" w:rsidR="002C5C19" w:rsidRDefault="003770BD">
      <w:pPr>
        <w:pStyle w:val="TOC1"/>
        <w:tabs>
          <w:tab w:val="right" w:leader="dot" w:pos="9016"/>
        </w:tabs>
        <w:rPr>
          <w:noProof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23126173" w:history="1">
        <w:r w:rsidR="002C5C19" w:rsidRPr="00D4118F">
          <w:rPr>
            <w:rStyle w:val="Hyperlink"/>
            <w:noProof/>
          </w:rPr>
          <w:t>Course Instructor</w:t>
        </w:r>
        <w:r w:rsidR="002C5C19">
          <w:rPr>
            <w:noProof/>
            <w:webHidden/>
          </w:rPr>
          <w:tab/>
        </w:r>
        <w:r w:rsidR="002C5C19">
          <w:rPr>
            <w:noProof/>
            <w:webHidden/>
          </w:rPr>
          <w:fldChar w:fldCharType="begin"/>
        </w:r>
        <w:r w:rsidR="002C5C19">
          <w:rPr>
            <w:noProof/>
            <w:webHidden/>
          </w:rPr>
          <w:instrText xml:space="preserve"> PAGEREF _Toc223126173 \h </w:instrText>
        </w:r>
        <w:r w:rsidR="002C5C19">
          <w:rPr>
            <w:noProof/>
            <w:webHidden/>
          </w:rPr>
        </w:r>
        <w:r w:rsidR="002C5C19">
          <w:rPr>
            <w:noProof/>
            <w:webHidden/>
          </w:rPr>
          <w:fldChar w:fldCharType="separate"/>
        </w:r>
        <w:r w:rsidR="002C5C19">
          <w:rPr>
            <w:noProof/>
            <w:webHidden/>
          </w:rPr>
          <w:t>1</w:t>
        </w:r>
        <w:r w:rsidR="002C5C19">
          <w:rPr>
            <w:noProof/>
            <w:webHidden/>
          </w:rPr>
          <w:fldChar w:fldCharType="end"/>
        </w:r>
      </w:hyperlink>
    </w:p>
    <w:p w14:paraId="281D5EB9" w14:textId="7D8C8E53" w:rsidR="002C5C19" w:rsidRDefault="002C5C19">
      <w:pPr>
        <w:pStyle w:val="TOC1"/>
        <w:tabs>
          <w:tab w:val="right" w:leader="dot" w:pos="9016"/>
        </w:tabs>
        <w:rPr>
          <w:noProof/>
        </w:rPr>
      </w:pPr>
      <w:hyperlink w:anchor="_Toc223126174" w:history="1">
        <w:r w:rsidRPr="00D4118F">
          <w:rPr>
            <w:rStyle w:val="Hyperlink"/>
            <w:noProof/>
          </w:rPr>
          <w:t>Project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C7B8C0" w14:textId="057713CF" w:rsidR="002C5C19" w:rsidRDefault="002C5C19">
      <w:pPr>
        <w:pStyle w:val="TOC1"/>
        <w:tabs>
          <w:tab w:val="right" w:leader="dot" w:pos="9016"/>
        </w:tabs>
        <w:rPr>
          <w:noProof/>
        </w:rPr>
      </w:pPr>
      <w:hyperlink w:anchor="_Toc223126175" w:history="1">
        <w:r w:rsidRPr="00D4118F">
          <w:rPr>
            <w:rStyle w:val="Hyperlink"/>
            <w:noProof/>
          </w:rPr>
          <w:t>Team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07538C" w14:textId="563134CA" w:rsidR="002C5C19" w:rsidRDefault="002C5C19">
      <w:pPr>
        <w:pStyle w:val="TOC2"/>
        <w:tabs>
          <w:tab w:val="right" w:leader="dot" w:pos="9016"/>
        </w:tabs>
        <w:rPr>
          <w:noProof/>
        </w:rPr>
      </w:pPr>
      <w:hyperlink w:anchor="_Toc223126176" w:history="1">
        <w:r w:rsidRPr="00D4118F">
          <w:rPr>
            <w:rStyle w:val="Hyperlink"/>
            <w:noProof/>
          </w:rPr>
          <w:t>Team/Company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1D0BBD" w14:textId="2C56D3C5" w:rsidR="002C5C19" w:rsidRDefault="002C5C19">
      <w:pPr>
        <w:pStyle w:val="TOC2"/>
        <w:tabs>
          <w:tab w:val="right" w:leader="dot" w:pos="9016"/>
        </w:tabs>
        <w:rPr>
          <w:noProof/>
        </w:rPr>
      </w:pPr>
      <w:hyperlink w:anchor="_Toc223126177" w:history="1">
        <w:r w:rsidRPr="00D4118F">
          <w:rPr>
            <w:rStyle w:val="Hyperlink"/>
            <w:noProof/>
          </w:rPr>
          <w:t>Team 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57F807" w14:textId="1696E31C" w:rsidR="002C5C19" w:rsidRDefault="002C5C19">
      <w:pPr>
        <w:pStyle w:val="TOC2"/>
        <w:tabs>
          <w:tab w:val="right" w:leader="dot" w:pos="9016"/>
        </w:tabs>
        <w:rPr>
          <w:noProof/>
        </w:rPr>
      </w:pPr>
      <w:hyperlink w:anchor="_Toc223126178" w:history="1">
        <w:r w:rsidRPr="00D4118F">
          <w:rPr>
            <w:rStyle w:val="Hyperlink"/>
            <w:noProof/>
          </w:rPr>
          <w:t>Team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D2D805" w14:textId="70CF040D" w:rsidR="002C5C19" w:rsidRDefault="002C5C19">
      <w:pPr>
        <w:pStyle w:val="TOC1"/>
        <w:tabs>
          <w:tab w:val="right" w:leader="dot" w:pos="9016"/>
        </w:tabs>
        <w:rPr>
          <w:noProof/>
        </w:rPr>
      </w:pPr>
      <w:hyperlink w:anchor="_Toc223126179" w:history="1">
        <w:r w:rsidRPr="00D4118F">
          <w:rPr>
            <w:rStyle w:val="Hyperlink"/>
            <w:noProof/>
          </w:rPr>
          <w:t>Introductions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B6097D" w14:textId="0C3F0177" w:rsidR="002C5C19" w:rsidRDefault="002C5C19">
      <w:pPr>
        <w:pStyle w:val="TOC2"/>
        <w:tabs>
          <w:tab w:val="right" w:leader="dot" w:pos="9016"/>
        </w:tabs>
        <w:rPr>
          <w:noProof/>
        </w:rPr>
      </w:pPr>
      <w:hyperlink w:anchor="_Toc223126180" w:history="1">
        <w:r w:rsidRPr="00D4118F">
          <w:rPr>
            <w:rStyle w:val="Hyperlink"/>
            <w:noProof/>
          </w:rPr>
          <w:t>Syed Muhammad Hassan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96D9CD" w14:textId="5F6D2DDD" w:rsidR="002C5C19" w:rsidRDefault="002C5C19">
      <w:pPr>
        <w:pStyle w:val="TOC3"/>
        <w:tabs>
          <w:tab w:val="right" w:leader="dot" w:pos="9016"/>
        </w:tabs>
        <w:rPr>
          <w:noProof/>
        </w:rPr>
      </w:pPr>
      <w:hyperlink w:anchor="_Toc223126181" w:history="1">
        <w:r w:rsidRPr="00D4118F">
          <w:rPr>
            <w:rStyle w:val="Hyperlink"/>
            <w:noProof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2E5BB3" w14:textId="66FEF060" w:rsidR="002C5C19" w:rsidRDefault="002C5C19">
      <w:pPr>
        <w:pStyle w:val="TOC2"/>
        <w:tabs>
          <w:tab w:val="right" w:leader="dot" w:pos="9016"/>
        </w:tabs>
        <w:rPr>
          <w:noProof/>
        </w:rPr>
      </w:pPr>
      <w:hyperlink w:anchor="_Toc223126182" w:history="1">
        <w:r w:rsidRPr="00D4118F">
          <w:rPr>
            <w:rStyle w:val="Hyperlink"/>
            <w:noProof/>
          </w:rPr>
          <w:t>Abdul Majeed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80ADC9" w14:textId="2488F791" w:rsidR="002C5C19" w:rsidRDefault="002C5C19">
      <w:pPr>
        <w:pStyle w:val="TOC3"/>
        <w:tabs>
          <w:tab w:val="right" w:leader="dot" w:pos="9016"/>
        </w:tabs>
        <w:rPr>
          <w:noProof/>
        </w:rPr>
      </w:pPr>
      <w:hyperlink w:anchor="_Toc223126183" w:history="1">
        <w:r w:rsidRPr="00D4118F">
          <w:rPr>
            <w:rStyle w:val="Hyperlink"/>
            <w:noProof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979DA2" w14:textId="2EA1973B" w:rsidR="002C5C19" w:rsidRDefault="002C5C19">
      <w:pPr>
        <w:pStyle w:val="TOC2"/>
        <w:tabs>
          <w:tab w:val="right" w:leader="dot" w:pos="9016"/>
        </w:tabs>
        <w:rPr>
          <w:noProof/>
        </w:rPr>
      </w:pPr>
      <w:hyperlink w:anchor="_Toc223126184" w:history="1">
        <w:r w:rsidRPr="00D4118F">
          <w:rPr>
            <w:rStyle w:val="Hyperlink"/>
            <w:noProof/>
          </w:rPr>
          <w:t>Fahad Hassan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8730BC" w14:textId="3B6E388D" w:rsidR="002C5C19" w:rsidRDefault="002C5C19">
      <w:pPr>
        <w:pStyle w:val="TOC3"/>
        <w:tabs>
          <w:tab w:val="right" w:leader="dot" w:pos="9016"/>
        </w:tabs>
        <w:rPr>
          <w:noProof/>
        </w:rPr>
      </w:pPr>
      <w:hyperlink w:anchor="_Toc223126185" w:history="1">
        <w:r w:rsidRPr="00D4118F">
          <w:rPr>
            <w:rStyle w:val="Hyperlink"/>
            <w:noProof/>
          </w:rPr>
          <w:t>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_Toc223126185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B58825" w14:textId="3F657C48" w:rsidR="003770BD" w:rsidRDefault="003770BD" w:rsidP="003770BD">
      <w:pPr>
        <w:ind w:left="5040" w:hanging="5040"/>
      </w:pPr>
      <w:r>
        <w:rPr>
          <w:b/>
          <w:bCs/>
          <w:noProof/>
        </w:rPr>
        <w:fldChar w:fldCharType="end"/>
      </w:r>
    </w:p>
    <w:p w14:paraId="7234E195" w14:textId="77777777" w:rsidR="003770BD" w:rsidRDefault="003770BD" w:rsidP="003770BD"/>
    <w:p w14:paraId="71BF11EE" w14:textId="77777777" w:rsidR="003770BD" w:rsidRPr="003770BD" w:rsidRDefault="003770BD" w:rsidP="003770BD">
      <w:pPr>
        <w:sectPr w:rsidR="003770BD" w:rsidRPr="003770BD" w:rsidSect="004F1F78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4A1FBA97" w14:textId="6201AEB1" w:rsidR="003770BD" w:rsidRDefault="00AB59EE" w:rsidP="00AB59EE">
      <w:pPr>
        <w:pStyle w:val="Heading1"/>
      </w:pPr>
      <w:bookmarkStart w:id="4" w:name="_Toc223126175"/>
      <w:r>
        <w:lastRenderedPageBreak/>
        <w:t>Team Details</w:t>
      </w:r>
      <w:bookmarkEnd w:id="4"/>
    </w:p>
    <w:p w14:paraId="6D69B179" w14:textId="77777777" w:rsidR="002C5C19" w:rsidRDefault="002C5C19" w:rsidP="00AB59EE">
      <w:pPr>
        <w:pStyle w:val="Heading2"/>
        <w:sectPr w:rsidR="002C5C19" w:rsidSect="004F1F78">
          <w:footerReference w:type="default" r:id="rId13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bookmarkStart w:id="5" w:name="_Toc223126176"/>
    </w:p>
    <w:p w14:paraId="643FB409" w14:textId="5154FB6F" w:rsidR="00AB59EE" w:rsidRDefault="00AB59EE" w:rsidP="00AB59EE">
      <w:pPr>
        <w:pStyle w:val="Heading2"/>
      </w:pPr>
      <w:r>
        <w:t>Team/Company Name</w:t>
      </w:r>
      <w:bookmarkEnd w:id="5"/>
    </w:p>
    <w:p w14:paraId="36ABB43A" w14:textId="6C0F18EB" w:rsidR="00AB59EE" w:rsidRDefault="00AB59EE" w:rsidP="00AB59EE">
      <w:r>
        <w:t>Ledge</w:t>
      </w:r>
    </w:p>
    <w:p w14:paraId="7A67478C" w14:textId="3A99E911" w:rsidR="00AB59EE" w:rsidRDefault="00AB59EE" w:rsidP="00AB59EE">
      <w:pPr>
        <w:pStyle w:val="Heading2"/>
      </w:pPr>
      <w:bookmarkStart w:id="6" w:name="_Toc223126177"/>
      <w:r>
        <w:t>Team Members</w:t>
      </w:r>
      <w:bookmarkEnd w:id="6"/>
    </w:p>
    <w:p w14:paraId="2618084C" w14:textId="77777777" w:rsidR="00AB59EE" w:rsidRDefault="00AB59EE" w:rsidP="002C5C19">
      <w:r>
        <w:t>Syed Muhammad Hassan, 23i-0519</w:t>
      </w:r>
    </w:p>
    <w:p w14:paraId="0303254D" w14:textId="77777777" w:rsidR="00AB59EE" w:rsidRDefault="00AB59EE" w:rsidP="002C5C19">
      <w:r>
        <w:t>Abdul Majeed, 23p-3038</w:t>
      </w:r>
    </w:p>
    <w:p w14:paraId="341F24B2" w14:textId="2ABABEB6" w:rsidR="00AB59EE" w:rsidRPr="00AB59EE" w:rsidRDefault="00AB59EE" w:rsidP="002C5C19">
      <w:r>
        <w:t>Fahad Hassan, 23i-0835</w:t>
      </w:r>
    </w:p>
    <w:p w14:paraId="0ACA686B" w14:textId="77777777" w:rsidR="002C5C19" w:rsidRDefault="00AB59EE" w:rsidP="002C5C19">
      <w:pPr>
        <w:jc w:val="right"/>
        <w:sectPr w:rsidR="002C5C19" w:rsidSect="002C5C19">
          <w:type w:val="continuous"/>
          <w:pgSz w:w="11906" w:h="16838"/>
          <w:pgMar w:top="1440" w:right="1440" w:bottom="1440" w:left="1440" w:header="708" w:footer="708" w:gutter="0"/>
          <w:pgNumType w:start="1"/>
          <w:cols w:num="2" w:space="708"/>
          <w:docGrid w:linePitch="360"/>
        </w:sectPr>
      </w:pPr>
      <w:r>
        <w:rPr>
          <w:noProof/>
        </w:rPr>
        <w:drawing>
          <wp:inline distT="0" distB="0" distL="0" distR="0" wp14:anchorId="7D7D1221" wp14:editId="4758FADA">
            <wp:extent cx="1800000" cy="1800000"/>
            <wp:effectExtent l="0" t="0" r="0" b="0"/>
            <wp:docPr id="15621308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0840" name="Graphic 156213084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28DC" w14:textId="69553440" w:rsidR="002C5C19" w:rsidRDefault="002C5C19" w:rsidP="002C5C19">
      <w:pPr>
        <w:pStyle w:val="Heading1"/>
      </w:pPr>
      <w:bookmarkStart w:id="7" w:name="_Toc223126179"/>
      <w:r>
        <w:t>Introductions</w:t>
      </w:r>
      <w:bookmarkEnd w:id="7"/>
    </w:p>
    <w:p w14:paraId="31E4BB63" w14:textId="45144F60" w:rsidR="002C5C19" w:rsidRDefault="002C5C19" w:rsidP="002C5C19">
      <w:pPr>
        <w:pStyle w:val="Heading3"/>
      </w:pPr>
      <w:bookmarkStart w:id="8" w:name="_Toc223126180"/>
      <w:r>
        <w:t>Syed Muhammad Hassan</w:t>
      </w:r>
      <w:bookmarkEnd w:id="8"/>
      <w:r>
        <w:t xml:space="preserve"> – 23i-0519</w:t>
      </w:r>
    </w:p>
    <w:p w14:paraId="73D5FB55" w14:textId="75085991" w:rsidR="00BA4DFD" w:rsidRDefault="00BA4DFD" w:rsidP="00BA4DFD">
      <w:pPr>
        <w:pStyle w:val="Heading4"/>
      </w:pPr>
      <w:r>
        <w:t>Role</w:t>
      </w:r>
    </w:p>
    <w:p w14:paraId="0F6C41F0" w14:textId="77777777" w:rsidR="00BA4DFD" w:rsidRPr="00BA4DFD" w:rsidRDefault="00BA4DFD" w:rsidP="00BA4DFD"/>
    <w:p w14:paraId="2BEC68FD" w14:textId="7D26FED8" w:rsidR="002C5C19" w:rsidRDefault="002C5C19" w:rsidP="002C5C19">
      <w:pPr>
        <w:pStyle w:val="Heading4"/>
      </w:pPr>
      <w:bookmarkStart w:id="9" w:name="_Toc223126181"/>
      <w:r>
        <w:t>GitHub</w:t>
      </w:r>
      <w:bookmarkEnd w:id="9"/>
    </w:p>
    <w:p w14:paraId="44ADD855" w14:textId="4028B4BD" w:rsidR="002C5C19" w:rsidRPr="002C5C19" w:rsidRDefault="002C5C19" w:rsidP="002C5C19">
      <w:r>
        <w:t>syedhassan13</w:t>
      </w:r>
    </w:p>
    <w:p w14:paraId="39E24D7E" w14:textId="1F90B7D3" w:rsidR="002C5C19" w:rsidRDefault="002C5C19" w:rsidP="002C5C19">
      <w:pPr>
        <w:pStyle w:val="Heading3"/>
      </w:pPr>
      <w:bookmarkStart w:id="10" w:name="_Toc223126182"/>
      <w:r>
        <w:t>Abdul Majeed</w:t>
      </w:r>
      <w:bookmarkEnd w:id="10"/>
      <w:r>
        <w:t xml:space="preserve"> – 23p-3038</w:t>
      </w:r>
    </w:p>
    <w:p w14:paraId="3E539C2D" w14:textId="50F3A3BE" w:rsidR="00BA4DFD" w:rsidRPr="00BA4DFD" w:rsidRDefault="00BA4DFD" w:rsidP="00BA4DFD">
      <w:pPr>
        <w:pStyle w:val="Heading4"/>
      </w:pPr>
      <w:r>
        <w:t>Role</w:t>
      </w:r>
    </w:p>
    <w:p w14:paraId="2EDB4E63" w14:textId="464075D5" w:rsidR="002C5C19" w:rsidRDefault="002C5C19" w:rsidP="002C5C19">
      <w:pPr>
        <w:pStyle w:val="Heading4"/>
      </w:pPr>
      <w:bookmarkStart w:id="11" w:name="_Toc223126183"/>
      <w:r>
        <w:t>GitHub</w:t>
      </w:r>
      <w:bookmarkEnd w:id="11"/>
    </w:p>
    <w:p w14:paraId="4272F16B" w14:textId="54EE4AB7" w:rsidR="002C5C19" w:rsidRPr="002C5C19" w:rsidRDefault="002C5C19" w:rsidP="002C5C19">
      <w:r>
        <w:t>Do-Or-D1e</w:t>
      </w:r>
    </w:p>
    <w:p w14:paraId="65210483" w14:textId="4F72C49F" w:rsidR="002C5C19" w:rsidRDefault="002C5C19" w:rsidP="002C5C19">
      <w:pPr>
        <w:pStyle w:val="Heading3"/>
      </w:pPr>
      <w:bookmarkStart w:id="12" w:name="_Toc223126184"/>
      <w:r>
        <w:t>Fahad Hassan</w:t>
      </w:r>
      <w:bookmarkEnd w:id="12"/>
      <w:r>
        <w:t xml:space="preserve"> – 23i-0835</w:t>
      </w:r>
    </w:p>
    <w:p w14:paraId="1F8CB514" w14:textId="7D1C7325" w:rsidR="002C5C19" w:rsidRDefault="002C5C19" w:rsidP="002C5C19">
      <w:r w:rsidRPr="002C5C19">
        <w:t>I am a Computer Science undergraduate with a strong foundation in software development</w:t>
      </w:r>
      <w:r>
        <w:t xml:space="preserve"> and </w:t>
      </w:r>
      <w:r w:rsidRPr="002C5C19">
        <w:t>design. I have experience building applications in Java, Python, and C++, and working with modern development tools. I am eager to contribute to collaborative teams and deliver reliable, efficient solutions in dynamic environments.</w:t>
      </w:r>
    </w:p>
    <w:p w14:paraId="25696732" w14:textId="689A16D2" w:rsidR="00BA4DFD" w:rsidRDefault="00BA4DFD" w:rsidP="00BA4DFD">
      <w:pPr>
        <w:pStyle w:val="Heading4"/>
      </w:pPr>
      <w:r>
        <w:t>Role</w:t>
      </w:r>
    </w:p>
    <w:p w14:paraId="22968B5D" w14:textId="4C66D908" w:rsidR="002C5C19" w:rsidRDefault="002C5C19" w:rsidP="002C5C19">
      <w:pPr>
        <w:pStyle w:val="Heading4"/>
      </w:pPr>
      <w:bookmarkStart w:id="13" w:name="_Toc223126185"/>
      <w:r>
        <w:t>GitHub</w:t>
      </w:r>
      <w:bookmarkEnd w:id="13"/>
    </w:p>
    <w:p w14:paraId="595FB2C5" w14:textId="60EBE094" w:rsidR="002C5C19" w:rsidRDefault="002C5C19" w:rsidP="002C5C19">
      <w:r>
        <w:t>fahad-accordion-23</w:t>
      </w:r>
    </w:p>
    <w:p w14:paraId="0C2C00ED" w14:textId="77777777" w:rsidR="002C5C19" w:rsidRPr="002C5C19" w:rsidRDefault="002C5C19" w:rsidP="002C5C19"/>
    <w:sectPr w:rsidR="002C5C19" w:rsidRPr="002C5C19" w:rsidSect="002C5C19"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A717" w14:textId="77777777" w:rsidR="000D7883" w:rsidRDefault="000D7883" w:rsidP="00A93226">
      <w:pPr>
        <w:spacing w:after="0" w:line="240" w:lineRule="auto"/>
      </w:pPr>
      <w:r>
        <w:separator/>
      </w:r>
    </w:p>
  </w:endnote>
  <w:endnote w:type="continuationSeparator" w:id="0">
    <w:p w14:paraId="4B9FDA19" w14:textId="77777777" w:rsidR="000D7883" w:rsidRDefault="000D7883" w:rsidP="00A93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03A8" w14:textId="77777777" w:rsidR="00C60161" w:rsidRDefault="00C60161">
    <w:pPr>
      <w:pStyle w:val="Footer"/>
    </w:pPr>
    <w:r>
      <w:ptab w:relativeTo="margin" w:alignment="center" w:leader="none"/>
    </w:r>
    <w:r>
      <w:ptab w:relativeTo="margin" w:alignment="right" w:leader="none"/>
    </w:r>
    <w:r w:rsidR="00375F1C">
      <w:fldChar w:fldCharType="begin"/>
    </w:r>
    <w:r w:rsidR="00375F1C">
      <w:instrText xml:space="preserve"> DATE \@ "dd/MM/yyyy" </w:instrText>
    </w:r>
    <w:r w:rsidR="00375F1C">
      <w:fldChar w:fldCharType="separate"/>
    </w:r>
    <w:r w:rsidR="00AB59EE">
      <w:rPr>
        <w:noProof/>
      </w:rPr>
      <w:t>27/02/2026</w:t>
    </w:r>
    <w:r w:rsidR="00375F1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95E6" w14:textId="77777777" w:rsidR="003770BD" w:rsidRDefault="003770BD">
    <w:pPr>
      <w:pStyle w:val="Footer"/>
    </w:pPr>
    <w:r w:rsidRPr="003770BD">
      <w:fldChar w:fldCharType="begin"/>
    </w:r>
    <w:r w:rsidRPr="003770BD">
      <w:instrText>PAGE   \* MERGEFORMAT</w:instrText>
    </w:r>
    <w:r w:rsidRPr="003770BD">
      <w:fldChar w:fldCharType="separate"/>
    </w:r>
    <w:r w:rsidRPr="003770BD">
      <w:t>1</w:t>
    </w:r>
    <w:r w:rsidRPr="003770BD">
      <w:fldChar w:fldCharType="end"/>
    </w: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CF40" w14:textId="77777777" w:rsidR="003770BD" w:rsidRDefault="003770BD">
    <w:pPr>
      <w:pStyle w:val="Footer"/>
    </w:pPr>
    <w:r w:rsidRPr="003770BD">
      <w:fldChar w:fldCharType="begin"/>
    </w:r>
    <w:r w:rsidRPr="003770BD">
      <w:instrText>PAGE   \* MERGEFORMAT</w:instrText>
    </w:r>
    <w:r w:rsidRPr="003770BD">
      <w:fldChar w:fldCharType="separate"/>
    </w:r>
    <w:r w:rsidRPr="003770BD">
      <w:t>1</w:t>
    </w:r>
    <w:r w:rsidRPr="003770BD">
      <w:fldChar w:fldCharType="end"/>
    </w: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BE605" w14:textId="77777777" w:rsidR="000D7883" w:rsidRDefault="000D7883" w:rsidP="00A93226">
      <w:pPr>
        <w:spacing w:after="0" w:line="240" w:lineRule="auto"/>
      </w:pPr>
      <w:r>
        <w:separator/>
      </w:r>
    </w:p>
  </w:footnote>
  <w:footnote w:type="continuationSeparator" w:id="0">
    <w:p w14:paraId="37388B42" w14:textId="77777777" w:rsidR="000D7883" w:rsidRDefault="000D7883" w:rsidP="00A93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91D8" w14:textId="7FBDAA28" w:rsidR="003770BD" w:rsidRPr="003770BD" w:rsidRDefault="003770BD" w:rsidP="003770BD">
    <w:pPr>
      <w:pStyle w:val="Header"/>
      <w:tabs>
        <w:tab w:val="clear" w:pos="4513"/>
        <w:tab w:val="clear" w:pos="9026"/>
        <w:tab w:val="left" w:pos="9781"/>
      </w:tabs>
      <w:rPr>
        <w:rFonts w:ascii="Bahnschrift Light" w:hAnsi="Bahnschrift Light"/>
        <w:color w:val="0E8B4D"/>
        <w:sz w:val="28"/>
        <w:szCs w:val="28"/>
      </w:rPr>
    </w:pPr>
    <w:r>
      <w:rPr>
        <w:rFonts w:ascii="Bahnschrift Light" w:hAnsi="Bahnschrift Light"/>
        <w:noProof/>
        <w:color w:val="0E8B4D"/>
        <w:sz w:val="28"/>
        <w:szCs w:val="28"/>
      </w:rPr>
      <w:drawing>
        <wp:anchor distT="0" distB="0" distL="114300" distR="114300" simplePos="0" relativeHeight="251658240" behindDoc="1" locked="0" layoutInCell="1" allowOverlap="1" wp14:anchorId="7057395B" wp14:editId="5071D952">
          <wp:simplePos x="0" y="0"/>
          <wp:positionH relativeFrom="margin">
            <wp:posOffset>5366479</wp:posOffset>
          </wp:positionH>
          <wp:positionV relativeFrom="page">
            <wp:posOffset>434715</wp:posOffset>
          </wp:positionV>
          <wp:extent cx="359410" cy="359410"/>
          <wp:effectExtent l="0" t="0" r="0" b="2540"/>
          <wp:wrapNone/>
          <wp:docPr id="1244253406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4253406" name="Graphic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41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B59EE">
      <w:rPr>
        <w:rFonts w:ascii="Bahnschrift Light" w:hAnsi="Bahnschrift Light"/>
        <w:color w:val="0E8B4D"/>
        <w:sz w:val="28"/>
        <w:szCs w:val="28"/>
      </w:rPr>
      <w:t>Ledge</w:t>
    </w:r>
    <w:r>
      <w:rPr>
        <w:rFonts w:ascii="Bahnschrift Light" w:hAnsi="Bahnschrift Light"/>
        <w:color w:val="0E8B4D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88D"/>
    <w:multiLevelType w:val="hybridMultilevel"/>
    <w:tmpl w:val="7CB0D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7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EE"/>
    <w:rsid w:val="00032BD0"/>
    <w:rsid w:val="000A2DE6"/>
    <w:rsid w:val="000D7883"/>
    <w:rsid w:val="00153519"/>
    <w:rsid w:val="001C358B"/>
    <w:rsid w:val="00242610"/>
    <w:rsid w:val="00293C26"/>
    <w:rsid w:val="002B05BE"/>
    <w:rsid w:val="002C5C19"/>
    <w:rsid w:val="00301A07"/>
    <w:rsid w:val="00373811"/>
    <w:rsid w:val="00375F1C"/>
    <w:rsid w:val="003770BD"/>
    <w:rsid w:val="003A3163"/>
    <w:rsid w:val="00424F3A"/>
    <w:rsid w:val="00470D27"/>
    <w:rsid w:val="004F1F78"/>
    <w:rsid w:val="004F5ED1"/>
    <w:rsid w:val="00533689"/>
    <w:rsid w:val="00545D88"/>
    <w:rsid w:val="00586452"/>
    <w:rsid w:val="00651F4A"/>
    <w:rsid w:val="0077661A"/>
    <w:rsid w:val="007864E0"/>
    <w:rsid w:val="00814388"/>
    <w:rsid w:val="008A7F27"/>
    <w:rsid w:val="00934B6A"/>
    <w:rsid w:val="009A2386"/>
    <w:rsid w:val="009B7D5C"/>
    <w:rsid w:val="009D3486"/>
    <w:rsid w:val="00A0695C"/>
    <w:rsid w:val="00A505F7"/>
    <w:rsid w:val="00A90188"/>
    <w:rsid w:val="00A93226"/>
    <w:rsid w:val="00AB59EE"/>
    <w:rsid w:val="00BA4DFD"/>
    <w:rsid w:val="00BA7253"/>
    <w:rsid w:val="00BD2D60"/>
    <w:rsid w:val="00C60161"/>
    <w:rsid w:val="00CF691F"/>
    <w:rsid w:val="00DD325D"/>
    <w:rsid w:val="00E75853"/>
    <w:rsid w:val="00E962F0"/>
    <w:rsid w:val="00ED38B1"/>
    <w:rsid w:val="00F05B74"/>
    <w:rsid w:val="00F24D87"/>
    <w:rsid w:val="00FA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15874"/>
  <w15:chartTrackingRefBased/>
  <w15:docId w15:val="{AFEAA6FD-A1D1-4479-A668-FBC43890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226"/>
    <w:rPr>
      <w:rFonts w:ascii="Bahnschrift" w:hAnsi="Bahnschrift"/>
      <w:color w:val="00005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163"/>
    <w:pPr>
      <w:keepNext/>
      <w:keepLines/>
      <w:spacing w:before="360" w:after="80"/>
      <w:outlineLvl w:val="0"/>
    </w:pPr>
    <w:rPr>
      <w:rFonts w:eastAsiaTheme="majorEastAsia" w:cstheme="majorBidi"/>
      <w:color w:val="0E8B4D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E8B4D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63"/>
    <w:rPr>
      <w:rFonts w:ascii="Bahnschrift" w:eastAsiaTheme="majorEastAsia" w:hAnsi="Bahnschrift" w:cstheme="majorBidi"/>
      <w:color w:val="0E8B4D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610"/>
    <w:rPr>
      <w:rFonts w:asciiTheme="majorHAnsi" w:eastAsiaTheme="majorEastAsia" w:hAnsiTheme="majorHAnsi" w:cstheme="majorBidi"/>
      <w:color w:val="0E8B4D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4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689"/>
    <w:pPr>
      <w:spacing w:after="0" w:line="240" w:lineRule="auto"/>
    </w:pPr>
    <w:rPr>
      <w:color w:val="0E8B4D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33689"/>
    <w:rPr>
      <w:rFonts w:ascii="Bahnschrift" w:hAnsi="Bahnschrift"/>
      <w:color w:val="0E8B4D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10"/>
    <w:pPr>
      <w:numPr>
        <w:ilvl w:val="1"/>
      </w:numPr>
      <w:spacing w:after="0" w:line="240" w:lineRule="auto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10"/>
    <w:rPr>
      <w:rFonts w:ascii="Bahnschrift" w:eastAsiaTheme="majorEastAsia" w:hAnsi="Bahnschrift" w:cstheme="majorBidi"/>
      <w:color w:val="000052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3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226"/>
  </w:style>
  <w:style w:type="paragraph" w:styleId="Footer">
    <w:name w:val="footer"/>
    <w:basedOn w:val="Normal"/>
    <w:link w:val="FooterChar"/>
    <w:uiPriority w:val="99"/>
    <w:unhideWhenUsed/>
    <w:rsid w:val="00A93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226"/>
  </w:style>
  <w:style w:type="character" w:styleId="PlaceholderText">
    <w:name w:val="Placeholder Text"/>
    <w:basedOn w:val="DefaultParagraphFont"/>
    <w:uiPriority w:val="99"/>
    <w:semiHidden/>
    <w:rsid w:val="00C60161"/>
    <w:rPr>
      <w:color w:val="666666"/>
    </w:rPr>
  </w:style>
  <w:style w:type="paragraph" w:styleId="NoSpacing">
    <w:name w:val="No Spacing"/>
    <w:link w:val="NoSpacingChar"/>
    <w:uiPriority w:val="1"/>
    <w:qFormat/>
    <w:rsid w:val="008A7F27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7F27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5C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C1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C5C1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C5C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s\inventory-manager\docs\report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94DA3-747D-4F1E-8727-CB08337DB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report-template.dotx</Template>
  <TotalTime>22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Hassan</dc:creator>
  <cp:keywords/>
  <dc:description/>
  <cp:lastModifiedBy>Fahad Hassan</cp:lastModifiedBy>
  <cp:revision>1</cp:revision>
  <dcterms:created xsi:type="dcterms:W3CDTF">2026-02-27T17:53:00Z</dcterms:created>
  <dcterms:modified xsi:type="dcterms:W3CDTF">2026-02-27T18:15:00Z</dcterms:modified>
</cp:coreProperties>
</file>